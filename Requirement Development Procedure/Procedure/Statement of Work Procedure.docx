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3EE2" w:rsidRDefault="00B33EE2" w:rsidP="00981B14">
      <w:pPr>
        <w:jc w:val="right"/>
        <w:rPr>
          <w:rFonts w:cs="Calibri"/>
          <w:b/>
          <w:sz w:val="56"/>
          <w:szCs w:val="56"/>
        </w:rPr>
      </w:pPr>
    </w:p>
    <w:p w:rsidR="00925CEE" w:rsidRDefault="00925CEE" w:rsidP="00981B14">
      <w:pPr>
        <w:jc w:val="right"/>
        <w:rPr>
          <w:rFonts w:cs="Calibri"/>
          <w:b/>
          <w:sz w:val="56"/>
          <w:szCs w:val="56"/>
        </w:rPr>
      </w:pPr>
    </w:p>
    <w:p w:rsidR="00B33EE2" w:rsidRDefault="00B33EE2" w:rsidP="00981B14">
      <w:pPr>
        <w:jc w:val="right"/>
        <w:rPr>
          <w:rFonts w:cs="Calibri"/>
          <w:b/>
          <w:sz w:val="56"/>
          <w:szCs w:val="56"/>
        </w:rPr>
      </w:pPr>
    </w:p>
    <w:p w:rsidR="00335238" w:rsidRDefault="00335238" w:rsidP="00981B14">
      <w:pPr>
        <w:jc w:val="right"/>
        <w:rPr>
          <w:rFonts w:cs="Calibri"/>
          <w:b/>
          <w:sz w:val="56"/>
          <w:szCs w:val="56"/>
        </w:rPr>
      </w:pPr>
      <w:r>
        <w:rPr>
          <w:rFonts w:cs="Calibri"/>
          <w:b/>
          <w:sz w:val="56"/>
          <w:szCs w:val="56"/>
        </w:rPr>
        <w:t xml:space="preserve">Statement of Work </w:t>
      </w:r>
    </w:p>
    <w:p w:rsidR="00981B14" w:rsidRPr="00B33EE2" w:rsidRDefault="00B33EE2" w:rsidP="00981B14">
      <w:pPr>
        <w:jc w:val="right"/>
        <w:rPr>
          <w:rFonts w:cs="Calibri"/>
          <w:b/>
          <w:sz w:val="56"/>
          <w:szCs w:val="56"/>
        </w:rPr>
      </w:pPr>
      <w:r w:rsidRPr="00B33EE2">
        <w:rPr>
          <w:rFonts w:cs="Calibri"/>
          <w:b/>
          <w:sz w:val="56"/>
          <w:szCs w:val="56"/>
        </w:rPr>
        <w:t>Procedure</w:t>
      </w: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981B14" w:rsidRPr="00B33EE2" w:rsidRDefault="00981B14" w:rsidP="00981B14">
      <w:pPr>
        <w:jc w:val="right"/>
        <w:rPr>
          <w:rFonts w:cs="Calibri"/>
        </w:rPr>
      </w:pPr>
    </w:p>
    <w:p w:rsidR="00EB2BBE" w:rsidRPr="00B33EE2" w:rsidRDefault="00A91467" w:rsidP="00A91467">
      <w:pPr>
        <w:pStyle w:val="Heading2"/>
        <w:rPr>
          <w:rFonts w:ascii="Calibri" w:hAnsi="Calibri" w:cs="Calibri"/>
        </w:rPr>
      </w:pPr>
      <w:r w:rsidRPr="00B33EE2">
        <w:rPr>
          <w:rFonts w:ascii="Calibri" w:hAnsi="Calibri" w:cs="Calibri"/>
        </w:rPr>
        <w:lastRenderedPageBreak/>
        <w:t>Revision</w:t>
      </w:r>
      <w:r w:rsidR="00EB2BBE" w:rsidRPr="00B33EE2">
        <w:rPr>
          <w:rFonts w:ascii="Calibri" w:hAnsi="Calibri" w:cs="Calibri"/>
        </w:rPr>
        <w:t xml:space="preserve"> History</w:t>
      </w:r>
    </w:p>
    <w:p w:rsidR="00A91467" w:rsidRPr="00B33EE2" w:rsidRDefault="00A91467" w:rsidP="00A91467">
      <w:pPr>
        <w:rPr>
          <w:rFonts w:cs="Calibri"/>
        </w:rPr>
      </w:pPr>
    </w:p>
    <w:tbl>
      <w:tblPr>
        <w:tblW w:w="10192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90"/>
        <w:gridCol w:w="1080"/>
        <w:gridCol w:w="1080"/>
        <w:gridCol w:w="1260"/>
        <w:gridCol w:w="1620"/>
        <w:gridCol w:w="4062"/>
      </w:tblGrid>
      <w:tr w:rsidR="00542ABB" w:rsidRPr="00B33EE2" w:rsidTr="0065651E">
        <w:trPr>
          <w:trHeight w:val="329"/>
        </w:trPr>
        <w:tc>
          <w:tcPr>
            <w:tcW w:w="109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Version</w:t>
            </w:r>
          </w:p>
        </w:tc>
        <w:tc>
          <w:tcPr>
            <w:tcW w:w="108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Updated By</w:t>
            </w:r>
          </w:p>
        </w:tc>
        <w:tc>
          <w:tcPr>
            <w:tcW w:w="108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Date</w:t>
            </w:r>
          </w:p>
        </w:tc>
        <w:tc>
          <w:tcPr>
            <w:tcW w:w="126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Approved By</w:t>
            </w:r>
          </w:p>
        </w:tc>
        <w:tc>
          <w:tcPr>
            <w:tcW w:w="162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>
              <w:rPr>
                <w:rFonts w:eastAsia="Times New Roman" w:cs="Calibri"/>
                <w:b/>
                <w:szCs w:val="20"/>
              </w:rPr>
              <w:t>Change Request ID</w:t>
            </w:r>
          </w:p>
        </w:tc>
        <w:tc>
          <w:tcPr>
            <w:tcW w:w="4062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  <w:r w:rsidRPr="001C4E23">
              <w:rPr>
                <w:rFonts w:eastAsia="Times New Roman" w:cs="Calibri"/>
                <w:b/>
                <w:szCs w:val="20"/>
              </w:rPr>
              <w:t>Significant Changes</w:t>
            </w:r>
          </w:p>
        </w:tc>
      </w:tr>
      <w:tr w:rsidR="00542ABB" w:rsidRPr="00B33EE2" w:rsidTr="0065651E">
        <w:trPr>
          <w:trHeight w:val="311"/>
        </w:trPr>
        <w:tc>
          <w:tcPr>
            <w:tcW w:w="109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0.1</w:t>
            </w:r>
          </w:p>
        </w:tc>
        <w:tc>
          <w:tcPr>
            <w:tcW w:w="1080" w:type="dxa"/>
          </w:tcPr>
          <w:p w:rsidR="00542ABB" w:rsidRPr="001C4E23" w:rsidRDefault="00194FC5" w:rsidP="00194FC5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SEPG</w:t>
            </w:r>
            <w:bookmarkStart w:id="0" w:name="_GoBack"/>
            <w:bookmarkEnd w:id="0"/>
          </w:p>
        </w:tc>
        <w:tc>
          <w:tcPr>
            <w:tcW w:w="1080" w:type="dxa"/>
          </w:tcPr>
          <w:p w:rsidR="00542ABB" w:rsidRPr="001C4E23" w:rsidRDefault="00542ABB" w:rsidP="00542ABB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29</w:t>
            </w:r>
            <w:r w:rsidRPr="001C4E23">
              <w:rPr>
                <w:rFonts w:eastAsia="Times New Roman" w:cs="Calibri"/>
                <w:szCs w:val="20"/>
              </w:rPr>
              <w:t>-</w:t>
            </w:r>
            <w:r>
              <w:rPr>
                <w:rFonts w:eastAsia="Times New Roman" w:cs="Calibri"/>
                <w:szCs w:val="20"/>
              </w:rPr>
              <w:t>Sept</w:t>
            </w:r>
            <w:r w:rsidRPr="001C4E23">
              <w:rPr>
                <w:rFonts w:eastAsia="Times New Roman" w:cs="Calibri"/>
                <w:szCs w:val="20"/>
              </w:rPr>
              <w:t>-14</w:t>
            </w:r>
          </w:p>
        </w:tc>
        <w:tc>
          <w:tcPr>
            <w:tcW w:w="126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>
              <w:rPr>
                <w:rFonts w:eastAsia="Times New Roman" w:cs="Calibri"/>
                <w:szCs w:val="20"/>
              </w:rPr>
              <w:t>NA</w:t>
            </w:r>
          </w:p>
        </w:tc>
        <w:tc>
          <w:tcPr>
            <w:tcW w:w="4062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  <w:r w:rsidRPr="001C4E23">
              <w:rPr>
                <w:rFonts w:eastAsia="Times New Roman" w:cs="Calibri"/>
                <w:szCs w:val="20"/>
              </w:rPr>
              <w:t>Initial Version</w:t>
            </w:r>
          </w:p>
        </w:tc>
      </w:tr>
      <w:tr w:rsidR="00542ABB" w:rsidRPr="00B33EE2" w:rsidTr="0065651E">
        <w:trPr>
          <w:trHeight w:val="329"/>
        </w:trPr>
        <w:tc>
          <w:tcPr>
            <w:tcW w:w="109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542ABB" w:rsidRPr="00B33EE2" w:rsidTr="0065651E">
        <w:trPr>
          <w:trHeight w:val="311"/>
        </w:trPr>
        <w:tc>
          <w:tcPr>
            <w:tcW w:w="109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b/>
                <w:szCs w:val="20"/>
              </w:rPr>
            </w:pPr>
          </w:p>
        </w:tc>
        <w:tc>
          <w:tcPr>
            <w:tcW w:w="108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  <w:tr w:rsidR="00542ABB" w:rsidRPr="00B33EE2" w:rsidTr="0065651E">
        <w:trPr>
          <w:trHeight w:val="329"/>
        </w:trPr>
        <w:tc>
          <w:tcPr>
            <w:tcW w:w="109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08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26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1620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  <w:tc>
          <w:tcPr>
            <w:tcW w:w="4062" w:type="dxa"/>
          </w:tcPr>
          <w:p w:rsidR="00542ABB" w:rsidRPr="001C4E23" w:rsidRDefault="00542ABB" w:rsidP="0065651E">
            <w:pPr>
              <w:spacing w:before="20" w:after="20" w:line="240" w:lineRule="auto"/>
              <w:rPr>
                <w:rFonts w:eastAsia="Times New Roman" w:cs="Calibri"/>
                <w:szCs w:val="20"/>
              </w:rPr>
            </w:pPr>
          </w:p>
        </w:tc>
      </w:tr>
    </w:tbl>
    <w:p w:rsidR="00C75221" w:rsidRPr="00B33EE2" w:rsidRDefault="00C75221" w:rsidP="00C75221">
      <w:pPr>
        <w:rPr>
          <w:rFonts w:cs="Calibri"/>
        </w:rPr>
      </w:pPr>
    </w:p>
    <w:p w:rsidR="00C75221" w:rsidRPr="00B33EE2" w:rsidRDefault="00C75221" w:rsidP="00EB2BBE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EB2BBE" w:rsidRPr="00B33EE2" w:rsidRDefault="00EB2BBE" w:rsidP="00EB2BBE">
      <w:pPr>
        <w:spacing w:after="180" w:line="220" w:lineRule="atLeast"/>
        <w:ind w:right="720"/>
        <w:rPr>
          <w:rFonts w:eastAsia="Times New Roman" w:cs="Calibri"/>
          <w:szCs w:val="20"/>
        </w:rPr>
      </w:pPr>
    </w:p>
    <w:p w:rsidR="00EB2BBE" w:rsidRPr="00B33EE2" w:rsidRDefault="00EB2BBE" w:rsidP="00EB2BBE">
      <w:pPr>
        <w:spacing w:after="180" w:line="220" w:lineRule="atLeast"/>
        <w:ind w:right="720"/>
        <w:rPr>
          <w:rFonts w:eastAsia="Times New Roman" w:cs="Calibri"/>
          <w:szCs w:val="20"/>
        </w:rPr>
        <w:sectPr w:rsidR="00EB2BBE" w:rsidRPr="00B33EE2" w:rsidSect="00EB2BBE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</w:p>
    <w:p w:rsidR="00B73BB1" w:rsidRPr="009B6678" w:rsidRDefault="00A91467" w:rsidP="00B73BB1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 w:rsidRPr="009B6678">
        <w:rPr>
          <w:rFonts w:eastAsia="Times New Roman" w:cs="Calibri"/>
          <w:b/>
          <w:bCs/>
          <w:color w:val="000000"/>
          <w:u w:val="single"/>
        </w:rPr>
        <w:lastRenderedPageBreak/>
        <w:t>Purpose</w:t>
      </w:r>
      <w:r w:rsidR="009B6678">
        <w:rPr>
          <w:rFonts w:eastAsia="Times New Roman" w:cs="Calibri"/>
          <w:b/>
          <w:bCs/>
          <w:color w:val="000000"/>
          <w:u w:val="single"/>
        </w:rPr>
        <w:t>:</w:t>
      </w:r>
    </w:p>
    <w:p w:rsidR="00A91467" w:rsidRPr="00B33EE2" w:rsidRDefault="00A91467" w:rsidP="00B73BB1">
      <w:pPr>
        <w:spacing w:after="0" w:line="240" w:lineRule="auto"/>
        <w:rPr>
          <w:rFonts w:eastAsia="Times New Roman" w:cs="Calibri"/>
          <w:color w:val="000000"/>
        </w:rPr>
      </w:pPr>
    </w:p>
    <w:p w:rsidR="00B82F3B" w:rsidRPr="00DB79BD" w:rsidRDefault="00B82F3B" w:rsidP="00B73BB1">
      <w:pPr>
        <w:spacing w:after="0" w:line="240" w:lineRule="auto"/>
        <w:rPr>
          <w:rFonts w:cs="Calibri"/>
        </w:rPr>
      </w:pPr>
      <w:r w:rsidRPr="00DB79BD">
        <w:rPr>
          <w:rFonts w:cs="Calibri"/>
        </w:rPr>
        <w:t>Purpose of</w:t>
      </w:r>
      <w:r w:rsidR="00A91467" w:rsidRPr="00DB79BD">
        <w:rPr>
          <w:rFonts w:cs="Calibri"/>
        </w:rPr>
        <w:t xml:space="preserve"> </w:t>
      </w:r>
      <w:r w:rsidRPr="00DB79BD">
        <w:rPr>
          <w:rFonts w:cs="Calibri"/>
        </w:rPr>
        <w:t xml:space="preserve">this process is to get the high level understanding of the business </w:t>
      </w:r>
      <w:r w:rsidR="00A91467" w:rsidRPr="00DB79BD">
        <w:rPr>
          <w:rFonts w:cs="Calibri"/>
        </w:rPr>
        <w:t xml:space="preserve">requirement </w:t>
      </w:r>
      <w:r w:rsidRPr="00DB79BD">
        <w:rPr>
          <w:rFonts w:cs="Calibri"/>
        </w:rPr>
        <w:t>and finalize on the scope of work for the project.</w:t>
      </w:r>
    </w:p>
    <w:p w:rsidR="00A91467" w:rsidRPr="00B33EE2" w:rsidRDefault="00A91467" w:rsidP="00B73BB1">
      <w:pPr>
        <w:spacing w:after="0" w:line="240" w:lineRule="auto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4755"/>
        <w:gridCol w:w="4755"/>
      </w:tblGrid>
      <w:tr w:rsidR="005B0806" w:rsidTr="00CC5C79">
        <w:trPr>
          <w:trHeight w:val="323"/>
        </w:trPr>
        <w:tc>
          <w:tcPr>
            <w:tcW w:w="4755" w:type="dxa"/>
          </w:tcPr>
          <w:p w:rsidR="005B0806" w:rsidRDefault="005B0806" w:rsidP="00CC5C7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Inputs</w:t>
            </w:r>
          </w:p>
        </w:tc>
        <w:tc>
          <w:tcPr>
            <w:tcW w:w="4755" w:type="dxa"/>
          </w:tcPr>
          <w:p w:rsidR="005B0806" w:rsidRDefault="005B0806" w:rsidP="00CC5C7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Outputs</w:t>
            </w:r>
          </w:p>
        </w:tc>
      </w:tr>
      <w:tr w:rsidR="005B0806" w:rsidRPr="00DE13B3" w:rsidTr="00CC5C79">
        <w:trPr>
          <w:trHeight w:val="722"/>
        </w:trPr>
        <w:tc>
          <w:tcPr>
            <w:tcW w:w="4755" w:type="dxa"/>
          </w:tcPr>
          <w:p w:rsidR="005B0806" w:rsidRPr="005B0806" w:rsidRDefault="005B0806" w:rsidP="00CC5C79">
            <w:pPr>
              <w:pStyle w:val="ListParagraph"/>
              <w:numPr>
                <w:ilvl w:val="0"/>
                <w:numId w:val="37"/>
              </w:numPr>
              <w:jc w:val="both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Purchase Order</w:t>
            </w:r>
          </w:p>
        </w:tc>
        <w:tc>
          <w:tcPr>
            <w:tcW w:w="4755" w:type="dxa"/>
          </w:tcPr>
          <w:p w:rsidR="005B0806" w:rsidRPr="005B0806" w:rsidRDefault="005B0806" w:rsidP="005B0806">
            <w:pPr>
              <w:pStyle w:val="ListParagraph"/>
              <w:numPr>
                <w:ilvl w:val="0"/>
                <w:numId w:val="42"/>
              </w:num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180"/>
              <w:rPr>
                <w:rFonts w:ascii="Calibri" w:hAnsi="Calibri" w:cs="Calibri"/>
                <w:color w:val="222222"/>
                <w:sz w:val="22"/>
                <w:szCs w:val="22"/>
              </w:rPr>
            </w:pPr>
            <w:r>
              <w:rPr>
                <w:rFonts w:ascii="Calibri" w:hAnsi="Calibri" w:cs="Calibri"/>
                <w:color w:val="222222"/>
                <w:sz w:val="22"/>
                <w:szCs w:val="22"/>
              </w:rPr>
              <w:t>Approved Statement of Work (SOW)</w:t>
            </w:r>
          </w:p>
        </w:tc>
      </w:tr>
    </w:tbl>
    <w:p w:rsidR="005B0806" w:rsidRDefault="005B0806" w:rsidP="00B73BB1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</w:p>
    <w:p w:rsidR="005B0806" w:rsidRDefault="005B0806" w:rsidP="00B73BB1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</w:p>
    <w:p w:rsidR="00B73BB1" w:rsidRDefault="00E92A7B" w:rsidP="00B73BB1">
      <w:pPr>
        <w:spacing w:after="0" w:line="240" w:lineRule="auto"/>
        <w:rPr>
          <w:rFonts w:eastAsia="Times New Roman" w:cs="Calibri"/>
          <w:b/>
          <w:bCs/>
          <w:color w:val="000000"/>
          <w:u w:val="single"/>
        </w:rPr>
      </w:pPr>
      <w:r>
        <w:rPr>
          <w:rFonts w:eastAsia="Times New Roman" w:cs="Calibri"/>
          <w:b/>
          <w:bCs/>
          <w:color w:val="000000"/>
          <w:u w:val="single"/>
        </w:rPr>
        <w:t>Entry Criteria</w:t>
      </w:r>
      <w:r w:rsidR="009B6678">
        <w:rPr>
          <w:rFonts w:eastAsia="Times New Roman" w:cs="Calibri"/>
          <w:b/>
          <w:bCs/>
          <w:color w:val="000000"/>
          <w:u w:val="single"/>
        </w:rPr>
        <w:t>:</w:t>
      </w:r>
    </w:p>
    <w:p w:rsidR="009B6678" w:rsidRPr="009B6678" w:rsidRDefault="009B6678" w:rsidP="00B73BB1">
      <w:pPr>
        <w:spacing w:after="0" w:line="240" w:lineRule="auto"/>
        <w:rPr>
          <w:rFonts w:eastAsia="Times New Roman" w:cs="Calibri"/>
          <w:u w:val="single"/>
        </w:rPr>
      </w:pPr>
    </w:p>
    <w:p w:rsidR="00766AA6" w:rsidRPr="00B33EE2" w:rsidRDefault="00B82F3B" w:rsidP="00542ABB">
      <w:pPr>
        <w:pStyle w:val="ListParagraph"/>
        <w:numPr>
          <w:ilvl w:val="0"/>
          <w:numId w:val="45"/>
        </w:numPr>
        <w:jc w:val="both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Purcha</w:t>
      </w:r>
      <w:r w:rsidR="007B176E">
        <w:rPr>
          <w:rFonts w:ascii="Calibri" w:hAnsi="Calibri" w:cs="Calibri"/>
          <w:color w:val="000000"/>
          <w:sz w:val="22"/>
          <w:szCs w:val="22"/>
        </w:rPr>
        <w:t>s</w:t>
      </w:r>
      <w:r>
        <w:rPr>
          <w:rFonts w:ascii="Calibri" w:hAnsi="Calibri" w:cs="Calibri"/>
          <w:color w:val="000000"/>
          <w:sz w:val="22"/>
          <w:szCs w:val="22"/>
        </w:rPr>
        <w:t>e Order</w:t>
      </w:r>
      <w:r w:rsidR="005B0806">
        <w:rPr>
          <w:rFonts w:ascii="Calibri" w:hAnsi="Calibri" w:cs="Calibri"/>
          <w:color w:val="000000"/>
          <w:sz w:val="22"/>
          <w:szCs w:val="22"/>
        </w:rPr>
        <w:t xml:space="preserve"> received from sales team</w:t>
      </w:r>
    </w:p>
    <w:p w:rsidR="005C3328" w:rsidRPr="00B33EE2" w:rsidRDefault="005C3328" w:rsidP="00B73BB1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73BB1" w:rsidRDefault="00A33B96" w:rsidP="00B73BB1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  <w:r>
        <w:rPr>
          <w:rFonts w:eastAsia="Times New Roman" w:cs="Calibri"/>
          <w:b/>
          <w:bCs/>
          <w:color w:val="000000"/>
          <w:u w:val="single"/>
        </w:rPr>
        <w:t>Steps</w:t>
      </w:r>
      <w:r w:rsidR="009B6678">
        <w:rPr>
          <w:rFonts w:eastAsia="Times New Roman" w:cs="Calibri"/>
          <w:b/>
          <w:bCs/>
          <w:color w:val="000000"/>
        </w:rPr>
        <w:t>:</w:t>
      </w:r>
    </w:p>
    <w:p w:rsidR="00C067C9" w:rsidRDefault="00C067C9" w:rsidP="00B73BB1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96"/>
        <w:gridCol w:w="2758"/>
        <w:gridCol w:w="4696"/>
      </w:tblGrid>
      <w:tr w:rsidR="00C067C9" w:rsidTr="006F7534">
        <w:trPr>
          <w:tblHeader/>
        </w:trPr>
        <w:tc>
          <w:tcPr>
            <w:tcW w:w="1795" w:type="dxa"/>
          </w:tcPr>
          <w:p w:rsidR="00C067C9" w:rsidRDefault="00C067C9" w:rsidP="00CC5C7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Responsibility</w:t>
            </w:r>
          </w:p>
        </w:tc>
        <w:tc>
          <w:tcPr>
            <w:tcW w:w="2790" w:type="dxa"/>
          </w:tcPr>
          <w:p w:rsidR="00C067C9" w:rsidRDefault="00C067C9" w:rsidP="00CC5C7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Action</w:t>
            </w:r>
          </w:p>
        </w:tc>
        <w:tc>
          <w:tcPr>
            <w:tcW w:w="4765" w:type="dxa"/>
          </w:tcPr>
          <w:p w:rsidR="00C067C9" w:rsidRDefault="00C067C9" w:rsidP="00CC5C79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  <w:color w:val="000000"/>
              </w:rPr>
            </w:pPr>
            <w:r>
              <w:rPr>
                <w:rFonts w:eastAsia="Times New Roman" w:cs="Calibri"/>
                <w:b/>
                <w:bCs/>
                <w:color w:val="000000"/>
              </w:rPr>
              <w:t>Description</w:t>
            </w:r>
          </w:p>
        </w:tc>
      </w:tr>
      <w:tr w:rsidR="00C067C9" w:rsidTr="00CC5C79">
        <w:trPr>
          <w:trHeight w:val="962"/>
        </w:trPr>
        <w:tc>
          <w:tcPr>
            <w:tcW w:w="1795" w:type="dxa"/>
          </w:tcPr>
          <w:p w:rsidR="00C067C9" w:rsidRPr="005F0AEB" w:rsidRDefault="00FB0E9B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5A4152">
              <w:rPr>
                <w:rFonts w:cs="Calibri"/>
                <w:color w:val="222222"/>
              </w:rPr>
              <w:t>Project Manager</w:t>
            </w:r>
          </w:p>
        </w:tc>
        <w:tc>
          <w:tcPr>
            <w:tcW w:w="2790" w:type="dxa"/>
          </w:tcPr>
          <w:p w:rsidR="00C067C9" w:rsidRPr="00A72C10" w:rsidRDefault="005E7DBD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Analyse </w:t>
            </w:r>
            <w:r w:rsidR="00840722">
              <w:rPr>
                <w:rFonts w:eastAsia="Times New Roman" w:cs="Calibri"/>
                <w:bCs/>
                <w:color w:val="000000"/>
              </w:rPr>
              <w:t>The Purchase Order</w:t>
            </w:r>
          </w:p>
        </w:tc>
        <w:tc>
          <w:tcPr>
            <w:tcW w:w="4765" w:type="dxa"/>
          </w:tcPr>
          <w:p w:rsidR="00C067C9" w:rsidRPr="005A4152" w:rsidRDefault="00C067C9" w:rsidP="00CC5C79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5A4152">
              <w:rPr>
                <w:rFonts w:cs="Calibri"/>
                <w:color w:val="222222"/>
              </w:rPr>
              <w:t>Project Manager studies the purchase order along with the SME (Business Analyst/Functional Consultant).</w:t>
            </w:r>
          </w:p>
        </w:tc>
      </w:tr>
      <w:tr w:rsidR="00C067C9" w:rsidTr="00CC5C79">
        <w:trPr>
          <w:trHeight w:val="962"/>
        </w:trPr>
        <w:tc>
          <w:tcPr>
            <w:tcW w:w="1795" w:type="dxa"/>
          </w:tcPr>
          <w:p w:rsidR="00C067C9" w:rsidRPr="005F0AEB" w:rsidRDefault="00FB0E9B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5A4152">
              <w:rPr>
                <w:rFonts w:cs="Calibri"/>
                <w:color w:val="222222"/>
              </w:rPr>
              <w:t>Project Manager</w:t>
            </w:r>
          </w:p>
        </w:tc>
        <w:tc>
          <w:tcPr>
            <w:tcW w:w="2790" w:type="dxa"/>
          </w:tcPr>
          <w:p w:rsidR="00C067C9" w:rsidRPr="00A72C10" w:rsidRDefault="005E7DBD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Conduct </w:t>
            </w:r>
            <w:r w:rsidR="00840722">
              <w:rPr>
                <w:rFonts w:eastAsia="Times New Roman" w:cs="Calibri"/>
                <w:bCs/>
                <w:color w:val="000000"/>
              </w:rPr>
              <w:t>Business Process Review Meeting</w:t>
            </w:r>
          </w:p>
        </w:tc>
        <w:tc>
          <w:tcPr>
            <w:tcW w:w="4765" w:type="dxa"/>
          </w:tcPr>
          <w:p w:rsidR="00C067C9" w:rsidRPr="005A4152" w:rsidRDefault="00C067C9" w:rsidP="00CC5C79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5A4152">
              <w:rPr>
                <w:rFonts w:cs="Calibri"/>
                <w:color w:val="222222"/>
              </w:rPr>
              <w:t>Project Manager along with the SME</w:t>
            </w:r>
            <w:r w:rsidR="009C4AA2">
              <w:rPr>
                <w:rFonts w:cs="Calibri"/>
                <w:color w:val="222222"/>
              </w:rPr>
              <w:t xml:space="preserve"> (</w:t>
            </w:r>
            <w:r w:rsidR="009C4AA2" w:rsidRPr="005A4152">
              <w:rPr>
                <w:rFonts w:cs="Calibri"/>
                <w:color w:val="222222"/>
              </w:rPr>
              <w:t>Business Analyst/Functional Consultant</w:t>
            </w:r>
            <w:r w:rsidR="009C4AA2">
              <w:rPr>
                <w:rFonts w:cs="Calibri"/>
                <w:color w:val="222222"/>
              </w:rPr>
              <w:t>)</w:t>
            </w:r>
            <w:r w:rsidRPr="005A4152">
              <w:rPr>
                <w:rFonts w:cs="Calibri"/>
                <w:color w:val="222222"/>
              </w:rPr>
              <w:t xml:space="preserve"> conducts the business process review meeting</w:t>
            </w:r>
            <w:r w:rsidR="00FB0E9B">
              <w:rPr>
                <w:rFonts w:cs="Calibri"/>
                <w:color w:val="222222"/>
              </w:rPr>
              <w:t xml:space="preserve"> with the user</w:t>
            </w:r>
          </w:p>
        </w:tc>
      </w:tr>
      <w:tr w:rsidR="00C067C9" w:rsidTr="00CC5C79">
        <w:trPr>
          <w:trHeight w:val="962"/>
        </w:trPr>
        <w:tc>
          <w:tcPr>
            <w:tcW w:w="1795" w:type="dxa"/>
          </w:tcPr>
          <w:p w:rsidR="00C067C9" w:rsidRPr="005F0AEB" w:rsidRDefault="009C4AA2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5A4152">
              <w:rPr>
                <w:rFonts w:cs="Calibri"/>
                <w:color w:val="222222"/>
              </w:rPr>
              <w:t>Business Analyst/Functional Consultant</w:t>
            </w:r>
          </w:p>
        </w:tc>
        <w:tc>
          <w:tcPr>
            <w:tcW w:w="2790" w:type="dxa"/>
          </w:tcPr>
          <w:p w:rsidR="00C067C9" w:rsidRPr="00A72C10" w:rsidRDefault="005E7DBD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Prepare SOW</w:t>
            </w:r>
          </w:p>
        </w:tc>
        <w:tc>
          <w:tcPr>
            <w:tcW w:w="4765" w:type="dxa"/>
          </w:tcPr>
          <w:p w:rsidR="00C067C9" w:rsidRPr="005A4152" w:rsidRDefault="00C067C9" w:rsidP="00CC5C79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5A4152">
              <w:rPr>
                <w:rFonts w:cs="Calibri"/>
                <w:color w:val="222222"/>
              </w:rPr>
              <w:t>Business Analyst/Functional Consultant prepare the statement of work (SOW) based on the discussion with the user representative.</w:t>
            </w:r>
          </w:p>
        </w:tc>
      </w:tr>
      <w:tr w:rsidR="00C067C9" w:rsidTr="00CC5C79">
        <w:trPr>
          <w:trHeight w:val="962"/>
        </w:trPr>
        <w:tc>
          <w:tcPr>
            <w:tcW w:w="1795" w:type="dxa"/>
          </w:tcPr>
          <w:p w:rsidR="00C067C9" w:rsidRPr="005F0AEB" w:rsidRDefault="00542ABB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cs="Calibri"/>
                <w:color w:val="222222"/>
              </w:rPr>
              <w:t>Project M</w:t>
            </w:r>
            <w:r w:rsidR="009C4AA2" w:rsidRPr="005A4152">
              <w:rPr>
                <w:rFonts w:cs="Calibri"/>
                <w:color w:val="222222"/>
              </w:rPr>
              <w:t>anager</w:t>
            </w:r>
          </w:p>
        </w:tc>
        <w:tc>
          <w:tcPr>
            <w:tcW w:w="2790" w:type="dxa"/>
          </w:tcPr>
          <w:p w:rsidR="00C067C9" w:rsidRPr="00A72C10" w:rsidRDefault="005E7DBD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Review SOW</w:t>
            </w:r>
          </w:p>
        </w:tc>
        <w:tc>
          <w:tcPr>
            <w:tcW w:w="4765" w:type="dxa"/>
          </w:tcPr>
          <w:p w:rsidR="00C067C9" w:rsidRPr="005A4152" w:rsidRDefault="00542ABB" w:rsidP="00CC5C79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>
              <w:rPr>
                <w:rFonts w:cs="Calibri"/>
                <w:color w:val="222222"/>
              </w:rPr>
              <w:t>Project manager</w:t>
            </w:r>
            <w:r w:rsidR="00C067C9" w:rsidRPr="005A4152">
              <w:rPr>
                <w:rFonts w:cs="Calibri"/>
                <w:color w:val="222222"/>
              </w:rPr>
              <w:t xml:space="preserve"> reviews and approves the SOW for completeness and correctness.</w:t>
            </w:r>
          </w:p>
        </w:tc>
      </w:tr>
      <w:tr w:rsidR="00C067C9" w:rsidTr="00CC5C79">
        <w:trPr>
          <w:trHeight w:val="962"/>
        </w:trPr>
        <w:tc>
          <w:tcPr>
            <w:tcW w:w="1795" w:type="dxa"/>
          </w:tcPr>
          <w:p w:rsidR="00C067C9" w:rsidRPr="005F0AEB" w:rsidRDefault="009C4AA2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 w:rsidRPr="005A4152">
              <w:rPr>
                <w:rFonts w:cs="Calibri"/>
                <w:color w:val="222222"/>
              </w:rPr>
              <w:t>Business Analyst/Functional Consultant</w:t>
            </w:r>
          </w:p>
        </w:tc>
        <w:tc>
          <w:tcPr>
            <w:tcW w:w="2790" w:type="dxa"/>
          </w:tcPr>
          <w:p w:rsidR="00C067C9" w:rsidRPr="00A72C10" w:rsidRDefault="00914F90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 xml:space="preserve">Validate </w:t>
            </w:r>
            <w:r w:rsidR="00840722">
              <w:rPr>
                <w:rFonts w:eastAsia="Times New Roman" w:cs="Calibri"/>
                <w:bCs/>
                <w:color w:val="000000"/>
              </w:rPr>
              <w:t>Requirements</w:t>
            </w:r>
          </w:p>
        </w:tc>
        <w:tc>
          <w:tcPr>
            <w:tcW w:w="4765" w:type="dxa"/>
          </w:tcPr>
          <w:p w:rsidR="00C067C9" w:rsidRPr="00FB0E9B" w:rsidRDefault="00C067C9" w:rsidP="00CC5C79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FB0E9B">
              <w:rPr>
                <w:rFonts w:cs="Calibri"/>
                <w:color w:val="222222"/>
              </w:rPr>
              <w:t>Business Analyst/Functional Consultant validates the requirement with the user representative. In case there are review comment, update the SOW.</w:t>
            </w:r>
          </w:p>
        </w:tc>
      </w:tr>
      <w:tr w:rsidR="00C067C9" w:rsidTr="00FB0E9B">
        <w:trPr>
          <w:trHeight w:val="737"/>
        </w:trPr>
        <w:tc>
          <w:tcPr>
            <w:tcW w:w="1795" w:type="dxa"/>
          </w:tcPr>
          <w:p w:rsidR="00C067C9" w:rsidRPr="005F0AEB" w:rsidRDefault="009C4AA2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cs="Calibri"/>
                <w:color w:val="222222"/>
              </w:rPr>
              <w:t>User</w:t>
            </w:r>
          </w:p>
        </w:tc>
        <w:tc>
          <w:tcPr>
            <w:tcW w:w="2790" w:type="dxa"/>
          </w:tcPr>
          <w:p w:rsidR="00C067C9" w:rsidRPr="00A72C10" w:rsidRDefault="00914F90" w:rsidP="00CC5C79">
            <w:pPr>
              <w:spacing w:after="0" w:line="240" w:lineRule="auto"/>
              <w:jc w:val="both"/>
              <w:rPr>
                <w:rFonts w:eastAsia="Times New Roman" w:cs="Calibri"/>
                <w:bCs/>
                <w:color w:val="000000"/>
              </w:rPr>
            </w:pPr>
            <w:r>
              <w:rPr>
                <w:rFonts w:eastAsia="Times New Roman" w:cs="Calibri"/>
                <w:bCs/>
                <w:color w:val="000000"/>
              </w:rPr>
              <w:t>Approve SOW</w:t>
            </w:r>
          </w:p>
        </w:tc>
        <w:tc>
          <w:tcPr>
            <w:tcW w:w="4765" w:type="dxa"/>
          </w:tcPr>
          <w:p w:rsidR="00C067C9" w:rsidRPr="00FB0E9B" w:rsidRDefault="009C4AA2" w:rsidP="009C4AA2">
            <w:pPr>
              <w:autoSpaceDE w:val="0"/>
              <w:autoSpaceDN w:val="0"/>
              <w:jc w:val="both"/>
              <w:rPr>
                <w:rFonts w:cs="Calibri"/>
                <w:color w:val="222222"/>
              </w:rPr>
            </w:pPr>
            <w:r w:rsidRPr="005A4152">
              <w:rPr>
                <w:rFonts w:cs="Calibri"/>
                <w:color w:val="222222"/>
              </w:rPr>
              <w:t>Business Analyst/Functional Consultant</w:t>
            </w:r>
            <w:r w:rsidRPr="00FB0E9B">
              <w:rPr>
                <w:rFonts w:cs="Calibri"/>
                <w:color w:val="222222"/>
              </w:rPr>
              <w:t xml:space="preserve"> </w:t>
            </w:r>
            <w:r>
              <w:rPr>
                <w:rFonts w:cs="Calibri"/>
                <w:color w:val="222222"/>
              </w:rPr>
              <w:t>s</w:t>
            </w:r>
            <w:r w:rsidR="00C067C9" w:rsidRPr="00FB0E9B">
              <w:rPr>
                <w:rFonts w:cs="Calibri"/>
                <w:color w:val="222222"/>
              </w:rPr>
              <w:t>eek approval from user representative on the SOW.</w:t>
            </w:r>
          </w:p>
        </w:tc>
      </w:tr>
    </w:tbl>
    <w:p w:rsidR="00C067C9" w:rsidRPr="00B33EE2" w:rsidRDefault="00C067C9" w:rsidP="00B73BB1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B73BB1" w:rsidRPr="00B33EE2" w:rsidRDefault="00B73BB1" w:rsidP="00B73BB1">
      <w:pPr>
        <w:spacing w:after="0" w:line="240" w:lineRule="auto"/>
        <w:jc w:val="both"/>
        <w:rPr>
          <w:rFonts w:eastAsia="Times New Roman" w:cs="Calibri"/>
          <w:b/>
          <w:bCs/>
          <w:color w:val="000000"/>
        </w:rPr>
      </w:pPr>
    </w:p>
    <w:p w:rsidR="00766AA6" w:rsidRPr="00B33EE2" w:rsidRDefault="00766AA6" w:rsidP="00766AA6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</w:rPr>
      </w:pPr>
    </w:p>
    <w:p w:rsidR="003921E5" w:rsidRDefault="003921E5" w:rsidP="00766AA6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:rsidR="003921E5" w:rsidRDefault="003921E5" w:rsidP="00766AA6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:rsidR="00B41097" w:rsidRDefault="009B6678" w:rsidP="00766AA6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 w:rsidRPr="009B6678"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lastRenderedPageBreak/>
        <w:t>Exit Criteria</w:t>
      </w:r>
      <w:r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="00B73BB1" w:rsidRPr="00B33EE2">
        <w:rPr>
          <w:rFonts w:ascii="Calibri" w:hAnsi="Calibri" w:cs="Calibri"/>
          <w:color w:val="000000"/>
          <w:sz w:val="22"/>
          <w:szCs w:val="22"/>
        </w:rPr>
        <w:t> </w:t>
      </w:r>
    </w:p>
    <w:p w:rsidR="009B6678" w:rsidRPr="00B33EE2" w:rsidRDefault="009B6678" w:rsidP="00766AA6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E92A7B" w:rsidRPr="003921E5" w:rsidRDefault="00F378C1" w:rsidP="003921E5">
      <w:pPr>
        <w:pStyle w:val="ListParagraph"/>
        <w:numPr>
          <w:ilvl w:val="0"/>
          <w:numId w:val="43"/>
        </w:numPr>
        <w:autoSpaceDE w:val="0"/>
        <w:autoSpaceDN w:val="0"/>
        <w:jc w:val="both"/>
        <w:rPr>
          <w:rFonts w:cs="Calibri"/>
          <w:color w:val="222222"/>
        </w:rPr>
      </w:pPr>
      <w:r w:rsidRPr="003921E5">
        <w:rPr>
          <w:rFonts w:ascii="Calibri" w:hAnsi="Calibri" w:cs="Calibri"/>
          <w:color w:val="222222"/>
          <w:sz w:val="22"/>
          <w:szCs w:val="22"/>
        </w:rPr>
        <w:t>Statement of Work (</w:t>
      </w:r>
      <w:r w:rsidR="009B6678" w:rsidRPr="003921E5">
        <w:rPr>
          <w:rFonts w:ascii="Calibri" w:hAnsi="Calibri" w:cs="Calibri"/>
          <w:color w:val="222222"/>
          <w:sz w:val="22"/>
          <w:szCs w:val="22"/>
        </w:rPr>
        <w:t>S</w:t>
      </w:r>
      <w:r w:rsidRPr="003921E5">
        <w:rPr>
          <w:rFonts w:ascii="Calibri" w:hAnsi="Calibri" w:cs="Calibri"/>
          <w:color w:val="222222"/>
          <w:sz w:val="22"/>
          <w:szCs w:val="22"/>
        </w:rPr>
        <w:t>OW)</w:t>
      </w:r>
      <w:r w:rsidR="005B0806" w:rsidRPr="003921E5">
        <w:rPr>
          <w:rFonts w:ascii="Calibri" w:hAnsi="Calibri" w:cs="Calibri"/>
          <w:color w:val="222222"/>
          <w:sz w:val="22"/>
          <w:szCs w:val="22"/>
        </w:rPr>
        <w:t xml:space="preserve"> approved by user</w:t>
      </w:r>
    </w:p>
    <w:p w:rsidR="00E92A7B" w:rsidRDefault="00E92A7B" w:rsidP="00E92A7B">
      <w:pPr>
        <w:pStyle w:val="ListParagraph"/>
        <w:autoSpaceDE w:val="0"/>
        <w:autoSpaceDN w:val="0"/>
        <w:ind w:left="0"/>
        <w:rPr>
          <w:rFonts w:ascii="Calibri" w:hAnsi="Calibri" w:cs="Calibri"/>
          <w:b/>
          <w:bCs/>
          <w:color w:val="000000"/>
          <w:sz w:val="22"/>
          <w:szCs w:val="22"/>
          <w:u w:val="single"/>
        </w:rPr>
      </w:pPr>
    </w:p>
    <w:p w:rsidR="00E92A7B" w:rsidRPr="001C4E23" w:rsidRDefault="00E92A7B" w:rsidP="00E92A7B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Verification and Validation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E92A7B" w:rsidRPr="001C4E23" w:rsidRDefault="00E92A7B" w:rsidP="00E92A7B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E92A7B" w:rsidRDefault="00E92A7B" w:rsidP="003921E5">
      <w:pPr>
        <w:pStyle w:val="ListParagraph"/>
        <w:numPr>
          <w:ilvl w:val="0"/>
          <w:numId w:val="46"/>
        </w:numPr>
        <w:autoSpaceDE w:val="0"/>
        <w:autoSpaceDN w:val="0"/>
        <w:jc w:val="both"/>
        <w:rPr>
          <w:rFonts w:ascii="Calibri" w:hAnsi="Calibri" w:cs="Calibri"/>
          <w:color w:val="222222"/>
          <w:sz w:val="22"/>
          <w:szCs w:val="22"/>
        </w:rPr>
      </w:pPr>
      <w:r>
        <w:rPr>
          <w:rFonts w:ascii="Calibri" w:hAnsi="Calibri" w:cs="Calibri"/>
          <w:color w:val="222222"/>
          <w:sz w:val="22"/>
          <w:szCs w:val="22"/>
        </w:rPr>
        <w:t>Requirement validated by user representative</w:t>
      </w:r>
    </w:p>
    <w:p w:rsidR="00E92A7B" w:rsidRDefault="00E92A7B" w:rsidP="00E92A7B">
      <w:pPr>
        <w:spacing w:after="160" w:line="259" w:lineRule="auto"/>
        <w:rPr>
          <w:rFonts w:cs="Calibri"/>
          <w:color w:val="222222"/>
        </w:rPr>
      </w:pPr>
    </w:p>
    <w:p w:rsidR="00E92A7B" w:rsidRPr="001C4E23" w:rsidRDefault="00E92A7B" w:rsidP="00E92A7B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Measurements</w:t>
      </w:r>
      <w:r w:rsidRPr="001C4E23">
        <w:rPr>
          <w:rFonts w:ascii="Calibri" w:hAnsi="Calibri" w:cs="Calibri"/>
          <w:b/>
          <w:bCs/>
          <w:color w:val="000000"/>
          <w:sz w:val="22"/>
          <w:szCs w:val="22"/>
        </w:rPr>
        <w:t>:</w:t>
      </w:r>
      <w:r w:rsidRPr="001C4E23">
        <w:rPr>
          <w:rFonts w:ascii="Calibri" w:hAnsi="Calibri" w:cs="Calibri"/>
          <w:color w:val="000000"/>
          <w:sz w:val="22"/>
          <w:szCs w:val="22"/>
        </w:rPr>
        <w:t> </w:t>
      </w:r>
    </w:p>
    <w:p w:rsidR="00E92A7B" w:rsidRPr="001C4E23" w:rsidRDefault="00E92A7B" w:rsidP="00E92A7B">
      <w:pPr>
        <w:pStyle w:val="ListParagraph"/>
        <w:autoSpaceDE w:val="0"/>
        <w:autoSpaceDN w:val="0"/>
        <w:ind w:left="0"/>
        <w:rPr>
          <w:rFonts w:ascii="Calibri" w:hAnsi="Calibri" w:cs="Calibri"/>
          <w:color w:val="000000"/>
          <w:sz w:val="22"/>
          <w:szCs w:val="22"/>
        </w:rPr>
      </w:pPr>
    </w:p>
    <w:p w:rsidR="00E92A7B" w:rsidRDefault="00E92A7B" w:rsidP="00A626AF">
      <w:pPr>
        <w:spacing w:after="160" w:line="259" w:lineRule="auto"/>
        <w:ind w:left="720" w:hanging="360"/>
        <w:rPr>
          <w:rFonts w:eastAsia="Times New Roman" w:cs="Calibri"/>
          <w:color w:val="222222"/>
        </w:rPr>
      </w:pPr>
      <w:r>
        <w:rPr>
          <w:rFonts w:eastAsia="Times New Roman" w:cs="Calibri"/>
          <w:color w:val="222222"/>
        </w:rPr>
        <w:t>NA</w:t>
      </w:r>
    </w:p>
    <w:p w:rsidR="008A5DBE" w:rsidRDefault="008A5DBE">
      <w:pPr>
        <w:spacing w:after="0" w:line="240" w:lineRule="auto"/>
        <w:rPr>
          <w:rFonts w:cs="Calibri"/>
          <w:b/>
          <w:bCs/>
          <w:color w:val="000000"/>
          <w:u w:val="single"/>
        </w:rPr>
      </w:pPr>
    </w:p>
    <w:p w:rsidR="00766AA6" w:rsidRPr="003921E5" w:rsidRDefault="00766AA6" w:rsidP="003921E5">
      <w:pPr>
        <w:spacing w:after="0" w:line="240" w:lineRule="auto"/>
        <w:rPr>
          <w:rFonts w:cs="Calibri"/>
          <w:b/>
          <w:bCs/>
          <w:color w:val="000000"/>
          <w:u w:val="single"/>
        </w:rPr>
      </w:pPr>
    </w:p>
    <w:sectPr w:rsidR="00766AA6" w:rsidRPr="003921E5" w:rsidSect="00D22FF1">
      <w:headerReference w:type="default" r:id="rId12"/>
      <w:footerReference w:type="default" r:id="rId13"/>
      <w:pgSz w:w="12240" w:h="15840" w:code="1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49A7" w:rsidRDefault="006E49A7" w:rsidP="00981B14">
      <w:pPr>
        <w:spacing w:after="0" w:line="240" w:lineRule="auto"/>
      </w:pPr>
      <w:r>
        <w:separator/>
      </w:r>
    </w:p>
  </w:endnote>
  <w:endnote w:type="continuationSeparator" w:id="0">
    <w:p w:rsidR="006E49A7" w:rsidRDefault="006E49A7" w:rsidP="00981B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BBE" w:rsidRDefault="00EB2BBE" w:rsidP="00EB2BBE">
    <w:pPr>
      <w:pStyle w:val="Footer"/>
    </w:pPr>
    <w:r>
      <w:tab/>
    </w:r>
    <w:r>
      <w:tab/>
    </w:r>
    <w:r w:rsidR="00160E49">
      <w:fldChar w:fldCharType="begin"/>
    </w:r>
    <w:r>
      <w:instrText xml:space="preserve"> PAGE   \* MERGEFORMAT </w:instrText>
    </w:r>
    <w:r w:rsidR="00160E49">
      <w:fldChar w:fldCharType="separate"/>
    </w:r>
    <w:r w:rsidR="00194FC5">
      <w:rPr>
        <w:noProof/>
      </w:rPr>
      <w:t>1</w:t>
    </w:r>
    <w:r w:rsidR="00160E49">
      <w:rPr>
        <w:noProof/>
      </w:rPr>
      <w:fldChar w:fldCharType="end"/>
    </w:r>
  </w:p>
  <w:p w:rsidR="00EB2BBE" w:rsidRDefault="00EB2BB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4729407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196B43" w:rsidRDefault="00196B4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94FC5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196B43" w:rsidRDefault="00196B4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BBE" w:rsidRDefault="0003660C" w:rsidP="0003660C">
    <w:pPr>
      <w:pStyle w:val="Footer"/>
      <w:tabs>
        <w:tab w:val="left" w:pos="690"/>
      </w:tabs>
    </w:pPr>
    <w:r>
      <w:tab/>
    </w:r>
    <w:r>
      <w:tab/>
    </w:r>
    <w:r>
      <w:tab/>
    </w:r>
    <w:r w:rsidR="00EB2BBE">
      <w:fldChar w:fldCharType="begin"/>
    </w:r>
    <w:r w:rsidR="00EB2BBE">
      <w:instrText xml:space="preserve"> PAGE   \* MERGEFORMAT </w:instrText>
    </w:r>
    <w:r w:rsidR="00EB2BBE">
      <w:fldChar w:fldCharType="separate"/>
    </w:r>
    <w:r w:rsidR="00194FC5">
      <w:rPr>
        <w:noProof/>
      </w:rPr>
      <w:t>4</w:t>
    </w:r>
    <w:r w:rsidR="00EB2BBE">
      <w:rPr>
        <w:noProof/>
      </w:rPr>
      <w:fldChar w:fldCharType="end"/>
    </w:r>
  </w:p>
  <w:p w:rsidR="00981B14" w:rsidRPr="00981B14" w:rsidRDefault="00981B14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49A7" w:rsidRDefault="006E49A7" w:rsidP="00981B14">
      <w:pPr>
        <w:spacing w:after="0" w:line="240" w:lineRule="auto"/>
      </w:pPr>
      <w:r>
        <w:separator/>
      </w:r>
    </w:p>
  </w:footnote>
  <w:footnote w:type="continuationSeparator" w:id="0">
    <w:p w:rsidR="006E49A7" w:rsidRDefault="006E49A7" w:rsidP="00981B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B2BBE" w:rsidRDefault="00C75221" w:rsidP="00EB2BBE">
    <w:pPr>
      <w:pStyle w:val="Header"/>
      <w:jc w:val="right"/>
    </w:pPr>
    <w:r>
      <w:t>SOWP</w:t>
    </w:r>
    <w:r w:rsidR="00925CEE">
      <w:t>/1.0</w:t>
    </w:r>
    <w:r>
      <w:ptab w:relativeTo="margin" w:alignment="center" w:leader="none"/>
    </w:r>
    <w:r>
      <w:t>Statement of Work Procedure</w:t>
    </w:r>
    <w:r>
      <w:ptab w:relativeTo="margin" w:alignment="right" w:leader="none"/>
    </w:r>
    <w:r w:rsidR="00925CEE" w:rsidRPr="00AB2195">
      <w:rPr>
        <w:noProof/>
        <w:color w:val="365F91"/>
        <w:lang w:val="en-IN" w:eastAsia="en-IN"/>
      </w:rPr>
      <w:drawing>
        <wp:inline distT="0" distB="0" distL="0" distR="0" wp14:anchorId="4AF2CB62" wp14:editId="5F713E2C">
          <wp:extent cx="739251" cy="616225"/>
          <wp:effectExtent l="0" t="0" r="3810" b="0"/>
          <wp:docPr id="2" name="Picture 2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2" cy="619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55079" w:rsidRDefault="00755079" w:rsidP="00755079">
    <w:pPr>
      <w:pStyle w:val="Header"/>
      <w:jc w:val="right"/>
    </w:pPr>
    <w:r>
      <w:t>SOWP</w:t>
    </w:r>
    <w:r w:rsidR="00477281">
      <w:t>/1.0</w:t>
    </w:r>
    <w:r>
      <w:ptab w:relativeTo="margin" w:alignment="center" w:leader="none"/>
    </w:r>
    <w:r>
      <w:t>Statement of Work Procedure</w:t>
    </w:r>
    <w:r>
      <w:ptab w:relativeTo="margin" w:alignment="right" w:leader="none"/>
    </w:r>
    <w:r w:rsidR="00477281" w:rsidRPr="00AB2195">
      <w:rPr>
        <w:noProof/>
        <w:color w:val="365F91"/>
        <w:lang w:val="en-IN" w:eastAsia="en-IN"/>
      </w:rPr>
      <w:drawing>
        <wp:inline distT="0" distB="0" distL="0" distR="0" wp14:anchorId="538B6727" wp14:editId="260112BE">
          <wp:extent cx="739251" cy="616225"/>
          <wp:effectExtent l="0" t="0" r="3810" b="0"/>
          <wp:docPr id="3" name="Picture 3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2" cy="619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B14" w:rsidRDefault="00FF5373" w:rsidP="00FF5373">
    <w:pPr>
      <w:pStyle w:val="Header"/>
      <w:jc w:val="right"/>
    </w:pPr>
    <w:r>
      <w:t>SOWP</w:t>
    </w:r>
    <w:r w:rsidR="00477281">
      <w:t>/1.0</w:t>
    </w:r>
    <w:r>
      <w:ptab w:relativeTo="margin" w:alignment="center" w:leader="none"/>
    </w:r>
    <w:r>
      <w:t>Statement of Work Procedure</w:t>
    </w:r>
    <w:r>
      <w:ptab w:relativeTo="margin" w:alignment="right" w:leader="none"/>
    </w:r>
    <w:r w:rsidR="00477281" w:rsidRPr="00AB2195">
      <w:rPr>
        <w:noProof/>
        <w:color w:val="365F91"/>
        <w:lang w:val="en-IN" w:eastAsia="en-IN"/>
      </w:rPr>
      <w:drawing>
        <wp:inline distT="0" distB="0" distL="0" distR="0" wp14:anchorId="0F32B862" wp14:editId="27D841AC">
          <wp:extent cx="739251" cy="616225"/>
          <wp:effectExtent l="0" t="0" r="3810" b="0"/>
          <wp:docPr id="4" name="Picture 4" descr="logo-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logo-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712" cy="6191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981B14">
      <w:t xml:space="preserve">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1DA9"/>
    <w:multiLevelType w:val="multilevel"/>
    <w:tmpl w:val="071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F7A9D"/>
    <w:multiLevelType w:val="hybridMultilevel"/>
    <w:tmpl w:val="02FCE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17323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4E54FF"/>
    <w:multiLevelType w:val="hybridMultilevel"/>
    <w:tmpl w:val="E3CCB1CA"/>
    <w:lvl w:ilvl="0" w:tplc="2CF4EF8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E1F56"/>
    <w:multiLevelType w:val="multilevel"/>
    <w:tmpl w:val="76C85DC8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1.%2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0EBA2049"/>
    <w:multiLevelType w:val="hybridMultilevel"/>
    <w:tmpl w:val="B12A48D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68087A"/>
    <w:multiLevelType w:val="hybridMultilevel"/>
    <w:tmpl w:val="A35811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4607C9"/>
    <w:multiLevelType w:val="hybridMultilevel"/>
    <w:tmpl w:val="D9A0591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224C04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C660AA"/>
    <w:multiLevelType w:val="multilevel"/>
    <w:tmpl w:val="ED2C3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21A27696"/>
    <w:multiLevelType w:val="hybridMultilevel"/>
    <w:tmpl w:val="778A648E"/>
    <w:lvl w:ilvl="0" w:tplc="0409001B">
      <w:start w:val="1"/>
      <w:numFmt w:val="lowerRoman"/>
      <w:lvlText w:val="%1."/>
      <w:lvlJc w:val="right"/>
      <w:pPr>
        <w:ind w:left="2340" w:hanging="360"/>
      </w:pPr>
    </w:lvl>
    <w:lvl w:ilvl="1" w:tplc="04090019" w:tentative="1">
      <w:start w:val="1"/>
      <w:numFmt w:val="lowerLetter"/>
      <w:lvlText w:val="%2."/>
      <w:lvlJc w:val="left"/>
      <w:pPr>
        <w:ind w:left="3060" w:hanging="360"/>
      </w:pPr>
    </w:lvl>
    <w:lvl w:ilvl="2" w:tplc="0409001B" w:tentative="1">
      <w:start w:val="1"/>
      <w:numFmt w:val="lowerRoman"/>
      <w:lvlText w:val="%3."/>
      <w:lvlJc w:val="right"/>
      <w:pPr>
        <w:ind w:left="3780" w:hanging="180"/>
      </w:pPr>
    </w:lvl>
    <w:lvl w:ilvl="3" w:tplc="0409000F" w:tentative="1">
      <w:start w:val="1"/>
      <w:numFmt w:val="decimal"/>
      <w:lvlText w:val="%4."/>
      <w:lvlJc w:val="left"/>
      <w:pPr>
        <w:ind w:left="4500" w:hanging="360"/>
      </w:pPr>
    </w:lvl>
    <w:lvl w:ilvl="4" w:tplc="04090019" w:tentative="1">
      <w:start w:val="1"/>
      <w:numFmt w:val="lowerLetter"/>
      <w:lvlText w:val="%5."/>
      <w:lvlJc w:val="left"/>
      <w:pPr>
        <w:ind w:left="5220" w:hanging="360"/>
      </w:pPr>
    </w:lvl>
    <w:lvl w:ilvl="5" w:tplc="0409001B" w:tentative="1">
      <w:start w:val="1"/>
      <w:numFmt w:val="lowerRoman"/>
      <w:lvlText w:val="%6."/>
      <w:lvlJc w:val="right"/>
      <w:pPr>
        <w:ind w:left="5940" w:hanging="180"/>
      </w:pPr>
    </w:lvl>
    <w:lvl w:ilvl="6" w:tplc="0409000F" w:tentative="1">
      <w:start w:val="1"/>
      <w:numFmt w:val="decimal"/>
      <w:lvlText w:val="%7."/>
      <w:lvlJc w:val="left"/>
      <w:pPr>
        <w:ind w:left="6660" w:hanging="360"/>
      </w:pPr>
    </w:lvl>
    <w:lvl w:ilvl="7" w:tplc="04090019" w:tentative="1">
      <w:start w:val="1"/>
      <w:numFmt w:val="lowerLetter"/>
      <w:lvlText w:val="%8."/>
      <w:lvlJc w:val="left"/>
      <w:pPr>
        <w:ind w:left="7380" w:hanging="360"/>
      </w:pPr>
    </w:lvl>
    <w:lvl w:ilvl="8" w:tplc="0409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1" w15:restartNumberingAfterBreak="0">
    <w:nsid w:val="2C33603C"/>
    <w:multiLevelType w:val="multilevel"/>
    <w:tmpl w:val="BD4492CE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95D1D"/>
    <w:multiLevelType w:val="hybridMultilevel"/>
    <w:tmpl w:val="D7EC0D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527B65"/>
    <w:multiLevelType w:val="hybridMultilevel"/>
    <w:tmpl w:val="66D0A99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35F5CCB"/>
    <w:multiLevelType w:val="multilevel"/>
    <w:tmpl w:val="BD4492CE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/>
        <w:sz w:val="22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527D21"/>
    <w:multiLevelType w:val="hybridMultilevel"/>
    <w:tmpl w:val="381E523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7717954"/>
    <w:multiLevelType w:val="hybridMultilevel"/>
    <w:tmpl w:val="B70841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CB3214"/>
    <w:multiLevelType w:val="hybridMultilevel"/>
    <w:tmpl w:val="40B26A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1809B2"/>
    <w:multiLevelType w:val="multilevel"/>
    <w:tmpl w:val="905245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792"/>
        </w:tabs>
        <w:ind w:left="792" w:hanging="432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9" w15:restartNumberingAfterBreak="0">
    <w:nsid w:val="522D5F5E"/>
    <w:multiLevelType w:val="hybridMultilevel"/>
    <w:tmpl w:val="BE86B5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E77B26"/>
    <w:multiLevelType w:val="hybridMultilevel"/>
    <w:tmpl w:val="497A50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A562E9"/>
    <w:multiLevelType w:val="hybridMultilevel"/>
    <w:tmpl w:val="C69A8C82"/>
    <w:lvl w:ilvl="0" w:tplc="80909370">
      <w:start w:val="1"/>
      <w:numFmt w:val="decimal"/>
      <w:lvlText w:val="1.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123D70"/>
    <w:multiLevelType w:val="hybridMultilevel"/>
    <w:tmpl w:val="FCF25A0E"/>
    <w:lvl w:ilvl="0" w:tplc="962CC056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441F9C"/>
    <w:multiLevelType w:val="hybridMultilevel"/>
    <w:tmpl w:val="C19CF4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9C116A5"/>
    <w:multiLevelType w:val="hybridMultilevel"/>
    <w:tmpl w:val="B538C66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AF7A61"/>
    <w:multiLevelType w:val="hybridMultilevel"/>
    <w:tmpl w:val="7C94AB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6B1F60"/>
    <w:multiLevelType w:val="hybridMultilevel"/>
    <w:tmpl w:val="7E32B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F0B7B89"/>
    <w:multiLevelType w:val="hybridMultilevel"/>
    <w:tmpl w:val="08B0A0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336925"/>
    <w:multiLevelType w:val="hybridMultilevel"/>
    <w:tmpl w:val="9A763E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457877"/>
    <w:multiLevelType w:val="hybridMultilevel"/>
    <w:tmpl w:val="7826DAEE"/>
    <w:lvl w:ilvl="0" w:tplc="323EF51A">
      <w:start w:val="1"/>
      <w:numFmt w:val="decimal"/>
      <w:lvlText w:val="%1."/>
      <w:lvlJc w:val="left"/>
      <w:pPr>
        <w:ind w:left="720" w:hanging="360"/>
      </w:pPr>
      <w:rPr>
        <w:rFonts w:eastAsia="Calibri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C614C"/>
    <w:multiLevelType w:val="hybridMultilevel"/>
    <w:tmpl w:val="02FCE3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0D17A0F"/>
    <w:multiLevelType w:val="hybridMultilevel"/>
    <w:tmpl w:val="3BAEF3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9646C3"/>
    <w:multiLevelType w:val="hybridMultilevel"/>
    <w:tmpl w:val="D7AC806A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3F16D7B"/>
    <w:multiLevelType w:val="singleLevel"/>
    <w:tmpl w:val="6E869E24"/>
    <w:lvl w:ilvl="0">
      <w:start w:val="1"/>
      <w:numFmt w:val="decimal"/>
      <w:pStyle w:val="Preface5"/>
      <w:lvlText w:val="#%1"/>
      <w:lvlJc w:val="left"/>
      <w:pPr>
        <w:tabs>
          <w:tab w:val="num" w:pos="720"/>
        </w:tabs>
        <w:ind w:left="720" w:hanging="720"/>
      </w:pPr>
    </w:lvl>
  </w:abstractNum>
  <w:abstractNum w:abstractNumId="34" w15:restartNumberingAfterBreak="0">
    <w:nsid w:val="6AFF1513"/>
    <w:multiLevelType w:val="hybridMultilevel"/>
    <w:tmpl w:val="F960971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E4489B"/>
    <w:multiLevelType w:val="multilevel"/>
    <w:tmpl w:val="7CDC6BFE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8A7476"/>
    <w:multiLevelType w:val="hybridMultilevel"/>
    <w:tmpl w:val="0CC421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F71988"/>
    <w:multiLevelType w:val="multilevel"/>
    <w:tmpl w:val="ED2C396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8" w15:restartNumberingAfterBreak="0">
    <w:nsid w:val="754D4EFC"/>
    <w:multiLevelType w:val="hybridMultilevel"/>
    <w:tmpl w:val="8C4CC712"/>
    <w:lvl w:ilvl="0" w:tplc="323EF51A">
      <w:start w:val="1"/>
      <w:numFmt w:val="decimal"/>
      <w:lvlText w:val="%1."/>
      <w:lvlJc w:val="left"/>
      <w:pPr>
        <w:ind w:left="720" w:hanging="360"/>
      </w:pPr>
      <w:rPr>
        <w:rFonts w:eastAsia="Calibri"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67232FC"/>
    <w:multiLevelType w:val="hybridMultilevel"/>
    <w:tmpl w:val="1F9856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5F4FE3"/>
    <w:multiLevelType w:val="hybridMultilevel"/>
    <w:tmpl w:val="F6A6D4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A3A597F"/>
    <w:multiLevelType w:val="multilevel"/>
    <w:tmpl w:val="40B26AFC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3D6DF4"/>
    <w:multiLevelType w:val="hybridMultilevel"/>
    <w:tmpl w:val="F1EEFAC8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252F4B"/>
    <w:multiLevelType w:val="hybridMultilevel"/>
    <w:tmpl w:val="7CDC6B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C401EE"/>
    <w:multiLevelType w:val="hybridMultilevel"/>
    <w:tmpl w:val="E3CCB1CA"/>
    <w:lvl w:ilvl="0" w:tplc="2CF4EF8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4"/>
  </w:num>
  <w:num w:numId="3">
    <w:abstractNumId w:val="18"/>
  </w:num>
  <w:num w:numId="4">
    <w:abstractNumId w:val="32"/>
  </w:num>
  <w:num w:numId="5">
    <w:abstractNumId w:val="15"/>
  </w:num>
  <w:num w:numId="6">
    <w:abstractNumId w:val="24"/>
  </w:num>
  <w:num w:numId="7">
    <w:abstractNumId w:val="5"/>
  </w:num>
  <w:num w:numId="8">
    <w:abstractNumId w:val="13"/>
  </w:num>
  <w:num w:numId="9">
    <w:abstractNumId w:val="7"/>
  </w:num>
  <w:num w:numId="10">
    <w:abstractNumId w:val="9"/>
  </w:num>
  <w:num w:numId="11">
    <w:abstractNumId w:val="22"/>
  </w:num>
  <w:num w:numId="12">
    <w:abstractNumId w:val="42"/>
  </w:num>
  <w:num w:numId="13">
    <w:abstractNumId w:val="21"/>
  </w:num>
  <w:num w:numId="14">
    <w:abstractNumId w:val="10"/>
  </w:num>
  <w:num w:numId="15">
    <w:abstractNumId w:val="0"/>
  </w:num>
  <w:num w:numId="16">
    <w:abstractNumId w:val="33"/>
    <w:lvlOverride w:ilvl="0">
      <w:startOverride w:val="1"/>
    </w:lvlOverride>
  </w:num>
  <w:num w:numId="17">
    <w:abstractNumId w:val="33"/>
  </w:num>
  <w:num w:numId="18">
    <w:abstractNumId w:val="37"/>
  </w:num>
  <w:num w:numId="19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36"/>
  </w:num>
  <w:num w:numId="22">
    <w:abstractNumId w:val="19"/>
  </w:num>
  <w:num w:numId="23">
    <w:abstractNumId w:val="23"/>
  </w:num>
  <w:num w:numId="24">
    <w:abstractNumId w:val="38"/>
  </w:num>
  <w:num w:numId="25">
    <w:abstractNumId w:val="29"/>
  </w:num>
  <w:num w:numId="26">
    <w:abstractNumId w:val="12"/>
  </w:num>
  <w:num w:numId="27">
    <w:abstractNumId w:val="6"/>
  </w:num>
  <w:num w:numId="28">
    <w:abstractNumId w:val="31"/>
  </w:num>
  <w:num w:numId="29">
    <w:abstractNumId w:val="27"/>
  </w:num>
  <w:num w:numId="30">
    <w:abstractNumId w:val="30"/>
  </w:num>
  <w:num w:numId="31">
    <w:abstractNumId w:val="3"/>
  </w:num>
  <w:num w:numId="32">
    <w:abstractNumId w:val="44"/>
  </w:num>
  <w:num w:numId="33">
    <w:abstractNumId w:val="1"/>
  </w:num>
  <w:num w:numId="34">
    <w:abstractNumId w:val="26"/>
  </w:num>
  <w:num w:numId="35">
    <w:abstractNumId w:val="25"/>
  </w:num>
  <w:num w:numId="36">
    <w:abstractNumId w:val="39"/>
  </w:num>
  <w:num w:numId="37">
    <w:abstractNumId w:val="17"/>
  </w:num>
  <w:num w:numId="38">
    <w:abstractNumId w:val="40"/>
  </w:num>
  <w:num w:numId="39">
    <w:abstractNumId w:val="43"/>
  </w:num>
  <w:num w:numId="40">
    <w:abstractNumId w:val="16"/>
  </w:num>
  <w:num w:numId="41">
    <w:abstractNumId w:val="35"/>
  </w:num>
  <w:num w:numId="42">
    <w:abstractNumId w:val="41"/>
  </w:num>
  <w:num w:numId="43">
    <w:abstractNumId w:val="14"/>
  </w:num>
  <w:num w:numId="44">
    <w:abstractNumId w:val="2"/>
  </w:num>
  <w:num w:numId="45">
    <w:abstractNumId w:val="8"/>
  </w:num>
  <w:num w:numId="4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BBE"/>
    <w:rsid w:val="000018C4"/>
    <w:rsid w:val="00005242"/>
    <w:rsid w:val="00006599"/>
    <w:rsid w:val="00030141"/>
    <w:rsid w:val="00034751"/>
    <w:rsid w:val="0003584D"/>
    <w:rsid w:val="0003660C"/>
    <w:rsid w:val="00064D04"/>
    <w:rsid w:val="00065D63"/>
    <w:rsid w:val="00094D90"/>
    <w:rsid w:val="000A7ED1"/>
    <w:rsid w:val="000B34D0"/>
    <w:rsid w:val="000C0D7A"/>
    <w:rsid w:val="000D11B2"/>
    <w:rsid w:val="000D41B5"/>
    <w:rsid w:val="000D6ED8"/>
    <w:rsid w:val="000E64F9"/>
    <w:rsid w:val="000F0414"/>
    <w:rsid w:val="000F3E4D"/>
    <w:rsid w:val="00102916"/>
    <w:rsid w:val="00104863"/>
    <w:rsid w:val="00115DCE"/>
    <w:rsid w:val="0011602E"/>
    <w:rsid w:val="00122659"/>
    <w:rsid w:val="00132539"/>
    <w:rsid w:val="00132639"/>
    <w:rsid w:val="00144F6A"/>
    <w:rsid w:val="00147B34"/>
    <w:rsid w:val="00151025"/>
    <w:rsid w:val="00155F2D"/>
    <w:rsid w:val="00160682"/>
    <w:rsid w:val="00160E49"/>
    <w:rsid w:val="00163A73"/>
    <w:rsid w:val="00164331"/>
    <w:rsid w:val="00177731"/>
    <w:rsid w:val="0019255E"/>
    <w:rsid w:val="00194FC5"/>
    <w:rsid w:val="00196B43"/>
    <w:rsid w:val="001A6962"/>
    <w:rsid w:val="001C4453"/>
    <w:rsid w:val="001D2371"/>
    <w:rsid w:val="001E743E"/>
    <w:rsid w:val="001F0AB0"/>
    <w:rsid w:val="001F45A9"/>
    <w:rsid w:val="00215336"/>
    <w:rsid w:val="00222EC0"/>
    <w:rsid w:val="00224CD3"/>
    <w:rsid w:val="0022713C"/>
    <w:rsid w:val="00241197"/>
    <w:rsid w:val="002500A0"/>
    <w:rsid w:val="00251C81"/>
    <w:rsid w:val="002576BD"/>
    <w:rsid w:val="00260C20"/>
    <w:rsid w:val="00276462"/>
    <w:rsid w:val="00285A60"/>
    <w:rsid w:val="002B3C0B"/>
    <w:rsid w:val="002B7B13"/>
    <w:rsid w:val="002C043A"/>
    <w:rsid w:val="002D57A7"/>
    <w:rsid w:val="002F1053"/>
    <w:rsid w:val="002F4002"/>
    <w:rsid w:val="002F6F44"/>
    <w:rsid w:val="00324EE6"/>
    <w:rsid w:val="00335238"/>
    <w:rsid w:val="003405BA"/>
    <w:rsid w:val="00341A1E"/>
    <w:rsid w:val="00342458"/>
    <w:rsid w:val="00356734"/>
    <w:rsid w:val="003742FF"/>
    <w:rsid w:val="00375686"/>
    <w:rsid w:val="00385176"/>
    <w:rsid w:val="003908BB"/>
    <w:rsid w:val="003921E5"/>
    <w:rsid w:val="003A0A3D"/>
    <w:rsid w:val="003B1DC4"/>
    <w:rsid w:val="003B1E01"/>
    <w:rsid w:val="003B6EDF"/>
    <w:rsid w:val="003C3B08"/>
    <w:rsid w:val="003C64DF"/>
    <w:rsid w:val="003C695E"/>
    <w:rsid w:val="003E37EB"/>
    <w:rsid w:val="0041700C"/>
    <w:rsid w:val="004213AF"/>
    <w:rsid w:val="004308BA"/>
    <w:rsid w:val="004378A5"/>
    <w:rsid w:val="004432DE"/>
    <w:rsid w:val="00447C67"/>
    <w:rsid w:val="00450671"/>
    <w:rsid w:val="0046050E"/>
    <w:rsid w:val="00470728"/>
    <w:rsid w:val="004715E1"/>
    <w:rsid w:val="004729E2"/>
    <w:rsid w:val="00477281"/>
    <w:rsid w:val="004A1B65"/>
    <w:rsid w:val="004B3733"/>
    <w:rsid w:val="004B67F2"/>
    <w:rsid w:val="004C6353"/>
    <w:rsid w:val="00512E5E"/>
    <w:rsid w:val="005210D0"/>
    <w:rsid w:val="0052369C"/>
    <w:rsid w:val="005247AC"/>
    <w:rsid w:val="005316B0"/>
    <w:rsid w:val="0054206D"/>
    <w:rsid w:val="00542ABB"/>
    <w:rsid w:val="0054444A"/>
    <w:rsid w:val="005515C1"/>
    <w:rsid w:val="00572E4A"/>
    <w:rsid w:val="00587F37"/>
    <w:rsid w:val="00593825"/>
    <w:rsid w:val="005957F5"/>
    <w:rsid w:val="00596FF6"/>
    <w:rsid w:val="005A216E"/>
    <w:rsid w:val="005A4152"/>
    <w:rsid w:val="005B0806"/>
    <w:rsid w:val="005B1E64"/>
    <w:rsid w:val="005B2258"/>
    <w:rsid w:val="005B40E7"/>
    <w:rsid w:val="005C3328"/>
    <w:rsid w:val="005C7EBF"/>
    <w:rsid w:val="005D4761"/>
    <w:rsid w:val="005D71CA"/>
    <w:rsid w:val="005E0BDA"/>
    <w:rsid w:val="005E7DBD"/>
    <w:rsid w:val="005F59EC"/>
    <w:rsid w:val="0060016C"/>
    <w:rsid w:val="00605EA6"/>
    <w:rsid w:val="0061319B"/>
    <w:rsid w:val="00621C68"/>
    <w:rsid w:val="00623FA4"/>
    <w:rsid w:val="0063784A"/>
    <w:rsid w:val="006475DB"/>
    <w:rsid w:val="00650B72"/>
    <w:rsid w:val="00652EC1"/>
    <w:rsid w:val="00670C95"/>
    <w:rsid w:val="00692133"/>
    <w:rsid w:val="006A513B"/>
    <w:rsid w:val="006E49A7"/>
    <w:rsid w:val="006E4DB4"/>
    <w:rsid w:val="006F7534"/>
    <w:rsid w:val="007071EB"/>
    <w:rsid w:val="00710571"/>
    <w:rsid w:val="00711499"/>
    <w:rsid w:val="00713344"/>
    <w:rsid w:val="0071644D"/>
    <w:rsid w:val="0074775C"/>
    <w:rsid w:val="00755079"/>
    <w:rsid w:val="007656FF"/>
    <w:rsid w:val="00766AA6"/>
    <w:rsid w:val="00776746"/>
    <w:rsid w:val="00782BEC"/>
    <w:rsid w:val="007933B1"/>
    <w:rsid w:val="0079384B"/>
    <w:rsid w:val="00796B0D"/>
    <w:rsid w:val="00797B01"/>
    <w:rsid w:val="007B176E"/>
    <w:rsid w:val="007B7C03"/>
    <w:rsid w:val="007C30B9"/>
    <w:rsid w:val="007C3FF1"/>
    <w:rsid w:val="007C6F93"/>
    <w:rsid w:val="007D25ED"/>
    <w:rsid w:val="007F5CB2"/>
    <w:rsid w:val="008159F4"/>
    <w:rsid w:val="008205E1"/>
    <w:rsid w:val="00820679"/>
    <w:rsid w:val="00824867"/>
    <w:rsid w:val="00832C60"/>
    <w:rsid w:val="0083562E"/>
    <w:rsid w:val="00835C00"/>
    <w:rsid w:val="00840722"/>
    <w:rsid w:val="008471CC"/>
    <w:rsid w:val="008527EE"/>
    <w:rsid w:val="00855C91"/>
    <w:rsid w:val="00863DA3"/>
    <w:rsid w:val="00881021"/>
    <w:rsid w:val="00887F6C"/>
    <w:rsid w:val="008937BB"/>
    <w:rsid w:val="00894228"/>
    <w:rsid w:val="00897056"/>
    <w:rsid w:val="008A5DBE"/>
    <w:rsid w:val="008B6C55"/>
    <w:rsid w:val="008C7763"/>
    <w:rsid w:val="008D3155"/>
    <w:rsid w:val="008D4401"/>
    <w:rsid w:val="008E263A"/>
    <w:rsid w:val="008F468D"/>
    <w:rsid w:val="009018B1"/>
    <w:rsid w:val="00914F90"/>
    <w:rsid w:val="00917E36"/>
    <w:rsid w:val="00923E84"/>
    <w:rsid w:val="00925CEE"/>
    <w:rsid w:val="00925F8E"/>
    <w:rsid w:val="00930723"/>
    <w:rsid w:val="009348BE"/>
    <w:rsid w:val="009369B5"/>
    <w:rsid w:val="00965E50"/>
    <w:rsid w:val="00977B45"/>
    <w:rsid w:val="00981B14"/>
    <w:rsid w:val="009A751D"/>
    <w:rsid w:val="009B5FBC"/>
    <w:rsid w:val="009B6678"/>
    <w:rsid w:val="009C4882"/>
    <w:rsid w:val="009C49D2"/>
    <w:rsid w:val="009C4AA2"/>
    <w:rsid w:val="009D424A"/>
    <w:rsid w:val="009F0BE5"/>
    <w:rsid w:val="009F67C7"/>
    <w:rsid w:val="00A05B7A"/>
    <w:rsid w:val="00A12113"/>
    <w:rsid w:val="00A26253"/>
    <w:rsid w:val="00A328A2"/>
    <w:rsid w:val="00A33B96"/>
    <w:rsid w:val="00A52E11"/>
    <w:rsid w:val="00A626AF"/>
    <w:rsid w:val="00A71935"/>
    <w:rsid w:val="00A73CB3"/>
    <w:rsid w:val="00A813A2"/>
    <w:rsid w:val="00A91467"/>
    <w:rsid w:val="00AD0050"/>
    <w:rsid w:val="00AD16F0"/>
    <w:rsid w:val="00AD505C"/>
    <w:rsid w:val="00AE32CB"/>
    <w:rsid w:val="00B059A0"/>
    <w:rsid w:val="00B06DEB"/>
    <w:rsid w:val="00B13195"/>
    <w:rsid w:val="00B13AC5"/>
    <w:rsid w:val="00B23634"/>
    <w:rsid w:val="00B23F78"/>
    <w:rsid w:val="00B30793"/>
    <w:rsid w:val="00B33EE2"/>
    <w:rsid w:val="00B37E38"/>
    <w:rsid w:val="00B40C44"/>
    <w:rsid w:val="00B41097"/>
    <w:rsid w:val="00B424C5"/>
    <w:rsid w:val="00B518EC"/>
    <w:rsid w:val="00B52539"/>
    <w:rsid w:val="00B53979"/>
    <w:rsid w:val="00B53FFC"/>
    <w:rsid w:val="00B57EFD"/>
    <w:rsid w:val="00B631DD"/>
    <w:rsid w:val="00B73BB1"/>
    <w:rsid w:val="00B8147B"/>
    <w:rsid w:val="00B82F3B"/>
    <w:rsid w:val="00BA4548"/>
    <w:rsid w:val="00BC2314"/>
    <w:rsid w:val="00BC5721"/>
    <w:rsid w:val="00BD1352"/>
    <w:rsid w:val="00BD41FA"/>
    <w:rsid w:val="00BE01CA"/>
    <w:rsid w:val="00BE1ED9"/>
    <w:rsid w:val="00C067C9"/>
    <w:rsid w:val="00C10903"/>
    <w:rsid w:val="00C158C7"/>
    <w:rsid w:val="00C343F6"/>
    <w:rsid w:val="00C3679D"/>
    <w:rsid w:val="00C413C3"/>
    <w:rsid w:val="00C5034D"/>
    <w:rsid w:val="00C54211"/>
    <w:rsid w:val="00C55A5E"/>
    <w:rsid w:val="00C707FD"/>
    <w:rsid w:val="00C75221"/>
    <w:rsid w:val="00C77C8B"/>
    <w:rsid w:val="00C82853"/>
    <w:rsid w:val="00C85F94"/>
    <w:rsid w:val="00C877F4"/>
    <w:rsid w:val="00CF42C6"/>
    <w:rsid w:val="00D22FF1"/>
    <w:rsid w:val="00D451CD"/>
    <w:rsid w:val="00D60CB3"/>
    <w:rsid w:val="00D742B0"/>
    <w:rsid w:val="00D757F1"/>
    <w:rsid w:val="00D75FC9"/>
    <w:rsid w:val="00D87277"/>
    <w:rsid w:val="00D87279"/>
    <w:rsid w:val="00D94B46"/>
    <w:rsid w:val="00D9558F"/>
    <w:rsid w:val="00DA4070"/>
    <w:rsid w:val="00DB79BD"/>
    <w:rsid w:val="00DC447F"/>
    <w:rsid w:val="00DC7CF2"/>
    <w:rsid w:val="00DD1723"/>
    <w:rsid w:val="00DE191B"/>
    <w:rsid w:val="00DE2627"/>
    <w:rsid w:val="00DE6B70"/>
    <w:rsid w:val="00DF1A4E"/>
    <w:rsid w:val="00E04C93"/>
    <w:rsid w:val="00E0524C"/>
    <w:rsid w:val="00E14306"/>
    <w:rsid w:val="00E172F0"/>
    <w:rsid w:val="00E6303C"/>
    <w:rsid w:val="00E636C6"/>
    <w:rsid w:val="00E8513B"/>
    <w:rsid w:val="00E90E44"/>
    <w:rsid w:val="00E92A7B"/>
    <w:rsid w:val="00E97360"/>
    <w:rsid w:val="00EB1EFB"/>
    <w:rsid w:val="00EB2BBE"/>
    <w:rsid w:val="00EB7ADC"/>
    <w:rsid w:val="00EC3C56"/>
    <w:rsid w:val="00ED02D3"/>
    <w:rsid w:val="00EF28FC"/>
    <w:rsid w:val="00F14582"/>
    <w:rsid w:val="00F23BD9"/>
    <w:rsid w:val="00F378C1"/>
    <w:rsid w:val="00F43E86"/>
    <w:rsid w:val="00F532CE"/>
    <w:rsid w:val="00F53CEB"/>
    <w:rsid w:val="00F60E97"/>
    <w:rsid w:val="00F6219F"/>
    <w:rsid w:val="00F65ECA"/>
    <w:rsid w:val="00F66D2E"/>
    <w:rsid w:val="00F707C1"/>
    <w:rsid w:val="00FA5548"/>
    <w:rsid w:val="00FB0E9B"/>
    <w:rsid w:val="00FB6FAD"/>
    <w:rsid w:val="00FC5A79"/>
    <w:rsid w:val="00FC68B6"/>
    <w:rsid w:val="00FC7842"/>
    <w:rsid w:val="00FF3020"/>
    <w:rsid w:val="00FF53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94EDAD"/>
  <w15:docId w15:val="{2C4504F3-4264-4024-B575-DF951F341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77731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D22FF1"/>
    <w:pPr>
      <w:keepNext/>
      <w:spacing w:before="240" w:after="60" w:line="240" w:lineRule="auto"/>
      <w:outlineLvl w:val="1"/>
    </w:pPr>
    <w:rPr>
      <w:rFonts w:ascii="Arial" w:eastAsia="Times New Roman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D22FF1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</w:rPr>
  </w:style>
  <w:style w:type="paragraph" w:styleId="Heading5">
    <w:name w:val="heading 5"/>
    <w:aliases w:val="Block Label"/>
    <w:basedOn w:val="Normal"/>
    <w:next w:val="Normal"/>
    <w:link w:val="Heading5Char"/>
    <w:qFormat/>
    <w:rsid w:val="00144F6A"/>
    <w:pPr>
      <w:overflowPunct w:val="0"/>
      <w:autoSpaceDE w:val="0"/>
      <w:autoSpaceDN w:val="0"/>
      <w:adjustRightInd w:val="0"/>
      <w:spacing w:after="0" w:line="240" w:lineRule="auto"/>
      <w:textAlignment w:val="baseline"/>
      <w:outlineLvl w:val="4"/>
    </w:pPr>
    <w:rPr>
      <w:rFonts w:ascii="Times New Roman" w:eastAsia="Times New Roman" w:hAnsi="Times New Roman"/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1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1B14"/>
  </w:style>
  <w:style w:type="paragraph" w:styleId="Footer">
    <w:name w:val="footer"/>
    <w:basedOn w:val="Normal"/>
    <w:link w:val="FooterChar"/>
    <w:uiPriority w:val="99"/>
    <w:unhideWhenUsed/>
    <w:rsid w:val="00981B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1B14"/>
  </w:style>
  <w:style w:type="paragraph" w:styleId="BalloonText">
    <w:name w:val="Balloon Text"/>
    <w:basedOn w:val="Normal"/>
    <w:link w:val="BalloonTextChar"/>
    <w:uiPriority w:val="99"/>
    <w:semiHidden/>
    <w:unhideWhenUsed/>
    <w:rsid w:val="00981B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81B14"/>
    <w:rPr>
      <w:rFonts w:ascii="Tahoma" w:hAnsi="Tahoma" w:cs="Tahoma"/>
      <w:sz w:val="16"/>
      <w:szCs w:val="16"/>
    </w:rPr>
  </w:style>
  <w:style w:type="character" w:customStyle="1" w:styleId="Heading5Char">
    <w:name w:val="Heading 5 Char"/>
    <w:aliases w:val="Block Label Char"/>
    <w:link w:val="Heading5"/>
    <w:rsid w:val="00144F6A"/>
    <w:rPr>
      <w:rFonts w:ascii="Times New Roman" w:eastAsia="Times New Roman" w:hAnsi="Times New Roman"/>
      <w:b/>
      <w:sz w:val="22"/>
    </w:rPr>
  </w:style>
  <w:style w:type="paragraph" w:styleId="BlockText">
    <w:name w:val="Block Text"/>
    <w:basedOn w:val="Normal"/>
    <w:rsid w:val="00144F6A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144F6A"/>
    <w:pPr>
      <w:spacing w:after="0" w:line="240" w:lineRule="auto"/>
      <w:ind w:left="720"/>
    </w:pPr>
    <w:rPr>
      <w:rFonts w:ascii="Times New Roman" w:eastAsia="Times New Roman" w:hAnsi="Times New Roman"/>
      <w:sz w:val="24"/>
      <w:szCs w:val="20"/>
    </w:rPr>
  </w:style>
  <w:style w:type="paragraph" w:customStyle="1" w:styleId="ColumnName">
    <w:name w:val="Column Name"/>
    <w:next w:val="Normal"/>
    <w:rsid w:val="00144F6A"/>
    <w:pPr>
      <w:keepNext/>
      <w:widowControl w:val="0"/>
      <w:spacing w:line="240" w:lineRule="atLeast"/>
    </w:pPr>
    <w:rPr>
      <w:rFonts w:ascii="Arial" w:eastAsia="Times New Roman" w:hAnsi="Arial"/>
      <w:b/>
    </w:rPr>
  </w:style>
  <w:style w:type="paragraph" w:customStyle="1" w:styleId="Tabletext">
    <w:name w:val="Table text"/>
    <w:basedOn w:val="Normal"/>
    <w:rsid w:val="00EB2BBE"/>
    <w:pPr>
      <w:spacing w:before="20" w:after="20" w:line="240" w:lineRule="auto"/>
    </w:pPr>
    <w:rPr>
      <w:rFonts w:eastAsia="Times New Roman"/>
      <w:sz w:val="20"/>
      <w:szCs w:val="20"/>
    </w:rPr>
  </w:style>
  <w:style w:type="character" w:styleId="PageNumber">
    <w:name w:val="page number"/>
    <w:rsid w:val="00EB2BBE"/>
  </w:style>
  <w:style w:type="paragraph" w:customStyle="1" w:styleId="Footer-firstpage">
    <w:name w:val="Footer-first page"/>
    <w:basedOn w:val="Footer"/>
    <w:rsid w:val="00EB2BBE"/>
    <w:pPr>
      <w:pBdr>
        <w:top w:val="single" w:sz="4" w:space="1" w:color="666699"/>
      </w:pBdr>
      <w:tabs>
        <w:tab w:val="clear" w:pos="4680"/>
      </w:tabs>
      <w:jc w:val="center"/>
    </w:pPr>
    <w:rPr>
      <w:rFonts w:eastAsia="Times New Roman"/>
      <w:sz w:val="18"/>
      <w:szCs w:val="20"/>
    </w:rPr>
  </w:style>
  <w:style w:type="character" w:customStyle="1" w:styleId="Heading2Char">
    <w:name w:val="Heading 2 Char"/>
    <w:link w:val="Heading2"/>
    <w:rsid w:val="00D22FF1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rsid w:val="00D22FF1"/>
    <w:rPr>
      <w:rFonts w:ascii="Arial" w:eastAsia="Times New Roman" w:hAnsi="Arial" w:cs="Arial"/>
      <w:b/>
      <w:bCs/>
      <w:sz w:val="26"/>
      <w:szCs w:val="26"/>
    </w:rPr>
  </w:style>
  <w:style w:type="paragraph" w:styleId="BodyText">
    <w:name w:val="Body Text"/>
    <w:aliases w:val="Doors Normal"/>
    <w:basedOn w:val="Normal"/>
    <w:link w:val="BodyTextChar"/>
    <w:rsid w:val="00D22FF1"/>
    <w:pPr>
      <w:spacing w:after="12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aliases w:val="Doors Normal Char"/>
    <w:link w:val="BodyText"/>
    <w:rsid w:val="00D22FF1"/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rsid w:val="00D22FF1"/>
    <w:rPr>
      <w:color w:val="0000FF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FF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D22FF1"/>
    <w:rPr>
      <w:b/>
      <w:bCs/>
      <w:i/>
      <w:iCs/>
      <w:color w:val="4F81BD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2F4002"/>
    <w:pPr>
      <w:tabs>
        <w:tab w:val="left" w:pos="880"/>
        <w:tab w:val="right" w:leader="dot" w:pos="9350"/>
      </w:tabs>
      <w:ind w:left="440"/>
    </w:pPr>
  </w:style>
  <w:style w:type="character" w:customStyle="1" w:styleId="Heading1Char">
    <w:name w:val="Heading 1 Char"/>
    <w:link w:val="Heading1"/>
    <w:uiPriority w:val="9"/>
    <w:rsid w:val="0017773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apple-converted-space">
    <w:name w:val="apple-converted-space"/>
    <w:basedOn w:val="DefaultParagraphFont"/>
    <w:rsid w:val="00E90E44"/>
  </w:style>
  <w:style w:type="paragraph" w:customStyle="1" w:styleId="Preface5">
    <w:name w:val="Preface 5"/>
    <w:rsid w:val="00855C91"/>
    <w:pPr>
      <w:numPr>
        <w:numId w:val="16"/>
      </w:numPr>
      <w:spacing w:before="160"/>
    </w:pPr>
    <w:rPr>
      <w:rFonts w:ascii="Times New Roman" w:eastAsia="Times New Roman" w:hAnsi="Times New Roman" w:cs="Mangal"/>
      <w:i/>
      <w:iCs/>
      <w:sz w:val="24"/>
      <w:szCs w:val="24"/>
      <w:lang w:val="en-GB" w:eastAsia="en-IN" w:bidi="hi-IN"/>
    </w:rPr>
  </w:style>
  <w:style w:type="paragraph" w:styleId="NoSpacing">
    <w:name w:val="No Spacing"/>
    <w:uiPriority w:val="1"/>
    <w:qFormat/>
    <w:rsid w:val="00132539"/>
    <w:rPr>
      <w:sz w:val="22"/>
      <w:szCs w:val="22"/>
    </w:rPr>
  </w:style>
  <w:style w:type="table" w:styleId="TableGrid">
    <w:name w:val="Table Grid"/>
    <w:basedOn w:val="TableNormal"/>
    <w:uiPriority w:val="59"/>
    <w:rsid w:val="00B4109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6A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6AA6"/>
    <w:rPr>
      <w:rFonts w:ascii="Courier New" w:eastAsia="Times New Roman" w:hAnsi="Courier New" w:cs="Courier New"/>
    </w:rPr>
  </w:style>
  <w:style w:type="character" w:styleId="Emphasis">
    <w:name w:val="Emphasis"/>
    <w:basedOn w:val="DefaultParagraphFont"/>
    <w:uiPriority w:val="20"/>
    <w:qFormat/>
    <w:rsid w:val="009F0BE5"/>
    <w:rPr>
      <w:b/>
      <w:bCs/>
      <w:i w:val="0"/>
      <w:iCs w:val="0"/>
    </w:rPr>
  </w:style>
  <w:style w:type="character" w:customStyle="1" w:styleId="st">
    <w:name w:val="st"/>
    <w:basedOn w:val="DefaultParagraphFont"/>
    <w:rsid w:val="009F0B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866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16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8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5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33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esktop13022014\procedure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49B6C2C-C876-44E7-AE7E-9835F37090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procedure template</Template>
  <TotalTime>181</TotalTime>
  <Pages>4</Pages>
  <Words>243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Requirement Definition and Management Procedure</vt:lpstr>
    </vt:vector>
  </TitlesOfParts>
  <Company>KPMG</Company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Statement of Work Procedure</dc:title>
  <dc:subject>Draft</dc:subject>
  <dc:creator>kamalmakhija@kpmg.com</dc:creator>
  <dc:description>Draft</dc:description>
  <cp:lastModifiedBy>Shikha Aggarwal</cp:lastModifiedBy>
  <cp:revision>74</cp:revision>
  <cp:lastPrinted>2014-05-06T11:11:00Z</cp:lastPrinted>
  <dcterms:created xsi:type="dcterms:W3CDTF">2014-05-14T04:21:00Z</dcterms:created>
  <dcterms:modified xsi:type="dcterms:W3CDTF">2019-05-21T05:09:00Z</dcterms:modified>
</cp:coreProperties>
</file>